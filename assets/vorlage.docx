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E58" w:rsidRPr="000D7A8F" w:rsidRDefault="00DD5870">
      <w:pPr>
        <w:rPr>
          <w:color w:val="156082" w:themeColor="accent1"/>
          <w:sz w:val="40"/>
          <w:szCs w:val="40"/>
        </w:rPr>
      </w:pPr>
      <w:r>
        <w:rPr>
          <w:color w:val="156082" w:themeColor="accent1"/>
          <w:sz w:val="40"/>
          <w:szCs w:val="40"/>
        </w:rPr>
        <w:t xml:space="preserve">  </w:t>
      </w:r>
      <w:r w:rsidR="00C57691">
        <w:rPr>
          <w:color w:val="156082" w:themeColor="accent1"/>
          <w:sz w:val="40"/>
          <w:szCs w:val="40"/>
        </w:rPr>
        <w:t>Tätigkeitstabelle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4251"/>
        <w:gridCol w:w="850"/>
        <w:gridCol w:w="1696"/>
      </w:tblGrid>
      <w:tr w:rsidR="00431E31" w:rsidTr="0083329A">
        <w:trPr>
          <w:trHeight w:val="754"/>
        </w:trPr>
        <w:tc>
          <w:tcPr>
            <w:tcW w:w="2265" w:type="dxa"/>
            <w:tcBorders>
              <w:bottom w:val="single" w:sz="4" w:space="0" w:color="auto"/>
            </w:tcBorders>
            <w:shd w:val="solid" w:color="153D63" w:themeColor="text2" w:themeTint="E6" w:fill="auto"/>
          </w:tcPr>
          <w:p w:rsidR="00441D43" w:rsidRDefault="000D7A8F" w:rsidP="00441D43">
            <w:pPr>
              <w:rPr>
                <w:sz w:val="32"/>
                <w:szCs w:val="32"/>
              </w:rPr>
            </w:pPr>
            <w:r w:rsidRPr="000D7A8F">
              <w:rPr>
                <w:sz w:val="32"/>
                <w:szCs w:val="32"/>
              </w:rPr>
              <w:t>Tag</w:t>
            </w:r>
          </w:p>
          <w:p w:rsidR="00431E31" w:rsidRDefault="009939AA" w:rsidP="00431E31">
            <w:pPr>
              <w:rPr>
                <w:color w:val="156082" w:themeColor="accent1"/>
                <w:sz w:val="22"/>
                <w:szCs w:val="22"/>
              </w:rPr>
            </w:pPr>
            <w:r>
              <w:rPr>
                <w:sz w:val="32"/>
                <w:szCs w:val="32"/>
              </w:rPr>
              <w:t>(wo und wann)</w:t>
            </w:r>
          </w:p>
        </w:tc>
        <w:tc>
          <w:tcPr>
            <w:tcW w:w="4251" w:type="dxa"/>
            <w:tcBorders>
              <w:bottom w:val="single" w:sz="4" w:space="0" w:color="auto"/>
            </w:tcBorders>
            <w:shd w:val="solid" w:color="153D63" w:themeColor="text2" w:themeTint="E6" w:fill="auto"/>
          </w:tcPr>
          <w:p w:rsidR="00431E31" w:rsidRPr="000D7A8F" w:rsidRDefault="000D7A8F" w:rsidP="00431E31">
            <w:pPr>
              <w:rPr>
                <w:color w:val="156082" w:themeColor="accent1"/>
                <w:sz w:val="32"/>
                <w:szCs w:val="32"/>
              </w:rPr>
            </w:pPr>
            <w:r w:rsidRPr="000D7A8F">
              <w:rPr>
                <w:sz w:val="32"/>
                <w:szCs w:val="32"/>
              </w:rPr>
              <w:t>Tätigkeit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solid" w:color="153D63" w:themeColor="text2" w:themeTint="E6" w:fill="auto"/>
          </w:tcPr>
          <w:p w:rsidR="00431E31" w:rsidRPr="000D7A8F" w:rsidRDefault="000D7A8F" w:rsidP="00431E31">
            <w:pPr>
              <w:rPr>
                <w:sz w:val="32"/>
                <w:szCs w:val="32"/>
              </w:rPr>
            </w:pPr>
            <w:r w:rsidRPr="000D7A8F">
              <w:rPr>
                <w:sz w:val="32"/>
                <w:szCs w:val="32"/>
              </w:rPr>
              <w:t>Zeit</w:t>
            </w:r>
          </w:p>
        </w:tc>
        <w:tc>
          <w:tcPr>
            <w:tcW w:w="1696" w:type="dxa"/>
            <w:tcBorders>
              <w:bottom w:val="single" w:sz="4" w:space="0" w:color="auto"/>
            </w:tcBorders>
            <w:shd w:val="solid" w:color="153D63" w:themeColor="text2" w:themeTint="E6" w:fill="auto"/>
          </w:tcPr>
          <w:p w:rsidR="00431E31" w:rsidRPr="000D7A8F" w:rsidRDefault="000D7A8F" w:rsidP="00431E31">
            <w:pPr>
              <w:rPr>
                <w:sz w:val="32"/>
                <w:szCs w:val="32"/>
              </w:rPr>
            </w:pPr>
            <w:r w:rsidRPr="000D7A8F">
              <w:rPr>
                <w:sz w:val="32"/>
                <w:szCs w:val="32"/>
              </w:rPr>
              <w:t>Zeit (Total)</w:t>
            </w:r>
          </w:p>
        </w:tc>
      </w:tr>
      <w:tr w:rsidR="0024050F" w:rsidRPr="0024050F" w:rsidTr="00BA0951">
        <w:tc>
          <w:tcPr>
            <w:tcW w:w="2265" w:type="dxa"/>
            <w:shd w:val="pct10" w:color="auto" w:fill="auto"/>
          </w:tcPr>
          <w:p w:rsidR="00431E31" w:rsidRPr="0024050F" w:rsidRDefault="00431E31" w:rsidP="00431E31">
            <w:pPr>
              <w:rPr>
                <w:sz w:val="22"/>
                <w:szCs w:val="22"/>
              </w:rPr>
            </w:pP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{{TAG}}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{{DATUM}}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{{ORT}}</w:t>
            </w:r>
          </w:p>
        </w:tc>
        <w:tc>
          <w:tcPr>
            <w:tcW w:w="4251" w:type="dxa"/>
            <w:shd w:val="pct10" w:color="auto" w:fill="auto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{{TAETIGKEIT}}</w:t>
            </w:r>
          </w:p>
        </w:tc>
        <w:tc>
          <w:tcPr>
            <w:tcW w:w="850" w:type="dxa"/>
            <w:shd w:val="pct10" w:color="auto" w:fill="auto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{{ZEIT}}</w:t>
            </w:r>
          </w:p>
        </w:tc>
        <w:tc>
          <w:tcPr>
            <w:tcW w:w="1696" w:type="dxa"/>
            <w:shd w:val="pct10" w:color="auto" w:fill="auto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{{TOTAL}}</w:t>
            </w:r>
          </w:p>
        </w:tc>
      </w:tr>
    </w:tbl>
    <w:p w:rsidR="00431E31" w:rsidRPr="0024050F" w:rsidRDefault="00431E31">
      <w:pPr>
        <w:rPr>
          <w:sz w:val="22"/>
          <w:szCs w:val="22"/>
        </w:rPr>
      </w:pPr>
    </w:p>
    <w:p w:rsidR="00791292" w:rsidRDefault="00791292">
      <w:pPr>
        <w:rPr>
          <w:color w:val="153D63" w:themeColor="text2" w:themeTint="E6"/>
          <w:sz w:val="36"/>
          <w:szCs w:val="36"/>
        </w:rPr>
      </w:pPr>
      <w:r>
        <w:rPr>
          <w:color w:val="153D63" w:themeColor="text2" w:themeTint="E6"/>
          <w:sz w:val="36"/>
          <w:szCs w:val="36"/>
        </w:rPr>
        <w:br w:type="page"/>
      </w:r>
    </w:p>
    <w:p w:rsidR="00A42211" w:rsidRDefault="00A42211" w:rsidP="00A42211">
      <w:pPr>
        <w:rPr>
          <w:color w:val="153D63" w:themeColor="text2" w:themeTint="E6"/>
          <w:sz w:val="36"/>
          <w:szCs w:val="36"/>
        </w:rPr>
      </w:pPr>
      <w:r w:rsidRPr="00A42211">
        <w:rPr>
          <w:color w:val="153D63" w:themeColor="text2" w:themeTint="E6"/>
          <w:sz w:val="36"/>
          <w:szCs w:val="36"/>
        </w:rPr>
        <w:lastRenderedPageBreak/>
        <w:t>Wochenrückblick</w:t>
      </w:r>
    </w:p>
    <w:p>
      <w:r>
        <w:t xml:space="preserve">{{WOCHENRUECKBLICK}}</w:t>
      </w:r>
    </w:p>
    <w:p w:rsidR="0039739B" w:rsidRDefault="0039739B" w:rsidP="0039739B">
      <w:pPr>
        <w:rPr>
          <w:color w:val="153D63" w:themeColor="text2" w:themeTint="E6"/>
          <w:sz w:val="36"/>
          <w:szCs w:val="36"/>
        </w:rPr>
      </w:pPr>
      <w:r w:rsidRPr="00A42211">
        <w:rPr>
          <w:color w:val="153D63" w:themeColor="text2" w:themeTint="E6"/>
          <w:sz w:val="36"/>
          <w:szCs w:val="36"/>
        </w:rPr>
        <w:t>Reflexion</w:t>
      </w:r>
    </w:p>
    <w:p>
      <w:r>
        <w:t xml:space="preserve">{{REFLEXION}}</w:t>
      </w:r>
    </w:p>
    <w:p w:rsidR="0039739B" w:rsidRDefault="00E8040A" w:rsidP="00A42211">
      <w:pPr>
        <w:rPr>
          <w:color w:val="153D63" w:themeColor="text2" w:themeTint="E6"/>
          <w:sz w:val="36"/>
          <w:szCs w:val="36"/>
        </w:rPr>
      </w:pPr>
      <w:r>
        <w:rPr>
          <w:color w:val="153D63" w:themeColor="text2" w:themeTint="E6"/>
          <w:sz w:val="36"/>
          <w:szCs w:val="36"/>
        </w:rPr>
        <w:t>Stimmung der Woche</w:t>
      </w:r>
    </w:p>
    <w:p>
      <w:r>
        <w:t xml:space="preserve">{{STIMMUNG}}</w:t>
      </w:r>
    </w:p>
    <w:p w:rsidR="00A70CAD" w:rsidRPr="00E93214" w:rsidRDefault="00A70CAD" w:rsidP="00A70CAD">
      <w:pPr>
        <w:rPr>
          <w:color w:val="153D63" w:themeColor="text2" w:themeTint="E6"/>
          <w:sz w:val="36"/>
          <w:szCs w:val="36"/>
        </w:rPr>
      </w:pPr>
      <w:r w:rsidRPr="00A70CAD">
        <w:rPr>
          <w:color w:val="153D63" w:themeColor="text2" w:themeTint="E6"/>
          <w:sz w:val="36"/>
          <w:szCs w:val="36"/>
        </w:rPr>
        <w:t>Tabellenverzeichnis</w:t>
      </w:r>
    </w:p>
    <w:p w:rsidR="00103323" w:rsidRPr="00103323" w:rsidRDefault="00A70CAD" w:rsidP="00103323">
      <w:pPr>
        <w:rPr>
          <w:sz w:val="22"/>
          <w:szCs w:val="22"/>
        </w:rPr>
      </w:pPr>
      <w:r w:rsidRPr="00A70CAD">
        <w:rPr>
          <w:sz w:val="22"/>
          <w:szCs w:val="22"/>
        </w:rPr>
        <w:t xml:space="preserve">Tabelle 1 </w:t>
      </w:r>
      <w:r w:rsidR="00B124AC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A70CAD">
        <w:rPr>
          <w:sz w:val="22"/>
          <w:szCs w:val="22"/>
        </w:rPr>
        <w:t>Tätigkeitstabell</w:t>
      </w:r>
      <w:r w:rsidR="00E54BEF">
        <w:rPr>
          <w:sz w:val="22"/>
          <w:szCs w:val="22"/>
        </w:rPr>
        <w:t>e</w:t>
      </w:r>
      <w:r w:rsidR="00B124AC">
        <w:rPr>
          <w:sz w:val="22"/>
          <w:szCs w:val="22"/>
        </w:rPr>
        <w:t xml:space="preserve"> </w:t>
      </w:r>
      <w:r w:rsidRPr="00A70CAD">
        <w:rPr>
          <w:sz w:val="22"/>
          <w:szCs w:val="22"/>
        </w:rPr>
        <w:t>...................................................................................................</w:t>
      </w:r>
      <w:r>
        <w:rPr>
          <w:sz w:val="22"/>
          <w:szCs w:val="22"/>
        </w:rPr>
        <w:t>.</w:t>
      </w:r>
      <w:r w:rsidR="000F0E0A">
        <w:rPr>
          <w:sz w:val="22"/>
          <w:szCs w:val="22"/>
        </w:rPr>
        <w:t>.</w:t>
      </w:r>
      <w:r w:rsidRPr="00A70CAD">
        <w:rPr>
          <w:sz w:val="22"/>
          <w:szCs w:val="22"/>
        </w:rPr>
        <w:t>1</w:t>
      </w:r>
    </w:p>
    <w:p w:rsidR="00C205E5" w:rsidRDefault="00C205E5" w:rsidP="00103323">
      <w:pPr>
        <w:rPr>
          <w:b/>
          <w:bCs/>
          <w:sz w:val="22"/>
          <w:szCs w:val="22"/>
        </w:rPr>
      </w:pPr>
    </w:p>
    <w:p w:rsidR="00127D86" w:rsidRPr="00103323" w:rsidRDefault="00103323" w:rsidP="00103323">
      <w:pPr>
        <w:rPr>
          <w:sz w:val="22"/>
          <w:szCs w:val="22"/>
        </w:rPr>
      </w:pPr>
      <w:r w:rsidRPr="00103323">
        <w:rPr>
          <w:b/>
          <w:bCs/>
          <w:sz w:val="22"/>
          <w:szCs w:val="22"/>
        </w:rPr>
        <w:t>Datum</w:t>
      </w:r>
      <w:r w:rsidRPr="00103323">
        <w:rPr>
          <w:sz w:val="22"/>
          <w:szCs w:val="22"/>
        </w:rPr>
        <w:t xml:space="preserve"> </w:t>
      </w:r>
      <w:r w:rsidR="00127D86">
        <w:rPr>
          <w:sz w:val="22"/>
          <w:szCs w:val="22"/>
        </w:rPr>
        <w:tab/>
      </w:r>
      <w:r w:rsidR="00127D86">
        <w:rPr>
          <w:sz w:val="22"/>
          <w:szCs w:val="22"/>
        </w:rPr>
        <w:tab/>
      </w:r>
      <w:r w:rsidR="00127D86">
        <w:rPr>
          <w:sz w:val="22"/>
          <w:szCs w:val="22"/>
        </w:rPr>
        <w:tab/>
      </w:r>
      <w:r w:rsidR="00127D86">
        <w:rPr>
          <w:sz w:val="22"/>
          <w:szCs w:val="22"/>
        </w:rPr>
        <w:tab/>
      </w:r>
      <w:r w:rsidR="00127D86">
        <w:rPr>
          <w:sz w:val="22"/>
          <w:szCs w:val="22"/>
        </w:rPr>
        <w:tab/>
      </w:r>
      <w:r w:rsidRPr="00103323">
        <w:rPr>
          <w:b/>
          <w:bCs/>
          <w:sz w:val="22"/>
          <w:szCs w:val="22"/>
        </w:rPr>
        <w:t>Unterschrift</w:t>
      </w:r>
    </w:p>
    <w:p w:rsidR="00127D86" w:rsidRDefault="00127D86" w:rsidP="00103323">
      <w:pPr>
        <w:rPr>
          <w:sz w:val="22"/>
          <w:szCs w:val="22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{{UNTERSCHRIFTSDATUM}}</w:t>
      </w:r>
    </w:p>
    <w:p w:rsidR="00103323" w:rsidRPr="00103323" w:rsidRDefault="00103323" w:rsidP="00103323">
      <w:pPr>
        <w:rPr>
          <w:sz w:val="22"/>
          <w:szCs w:val="22"/>
        </w:rPr>
      </w:pPr>
      <w:r w:rsidRPr="00103323">
        <w:rPr>
          <w:sz w:val="22"/>
          <w:szCs w:val="22"/>
        </w:rPr>
        <w:t xml:space="preserve">____________________________ </w:t>
      </w:r>
      <w:r w:rsidR="00127D86">
        <w:rPr>
          <w:sz w:val="22"/>
          <w:szCs w:val="22"/>
        </w:rPr>
        <w:tab/>
      </w:r>
      <w:r w:rsidR="00127D86">
        <w:rPr>
          <w:sz w:val="22"/>
          <w:szCs w:val="22"/>
        </w:rPr>
        <w:tab/>
      </w:r>
      <w:r w:rsidRPr="00103323">
        <w:rPr>
          <w:sz w:val="22"/>
          <w:szCs w:val="22"/>
        </w:rPr>
        <w:t>____________________________</w:t>
      </w:r>
    </w:p>
    <w:sectPr w:rsidR="00103323" w:rsidRPr="00103323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50B1" w14:textId="77777777" w:rsidR="00DD5302" w:rsidRDefault="00DD5302" w:rsidP="004D4A80">
      <w:pPr>
        <w:spacing w:after="0" w:line="240" w:lineRule="auto"/>
      </w:pPr>
      <w:r>
        <w:separator/>
      </w:r>
    </w:p>
  </w:endnote>
  <w:endnote w:type="continuationSeparator" w:id="0">
    <w:p w14:paraId="4C0C91B0" w14:textId="77777777" w:rsidR="00DD5302" w:rsidRDefault="00DD5302" w:rsidP="004D4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54BCE" w14:textId="77777777" w:rsidR="00DD5302" w:rsidRDefault="00DD5302" w:rsidP="004D4A80">
      <w:pPr>
        <w:spacing w:after="0" w:line="240" w:lineRule="auto"/>
      </w:pPr>
      <w:r>
        <w:separator/>
      </w:r>
    </w:p>
  </w:footnote>
  <w:footnote w:type="continuationSeparator" w:id="0">
    <w:p w14:paraId="68F16B08" w14:textId="77777777" w:rsidR="00DD5302" w:rsidRDefault="00DD5302" w:rsidP="004D4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Kopfzeile"/>
    </w:pPr>
    <w:r>
      <w:t>Arbeitsjournal</w:t>
    </w:r>
    <w:r>
      <w:tab/>
      <w:t>{{VORNAME}} {{NACHNAME}}</w:t>
    </w:r>
    <w:r>
      <w:tab/>
      <w:t xml:space="preserve">KW {{KW}} / {{JAHR}}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657"/>
    <w:multiLevelType w:val="hybridMultilevel"/>
    <w:tmpl w:val="0D06014C"/>
    <w:lvl w:ilvl="0" w:tplc="7BA6F9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E367F"/>
    <w:multiLevelType w:val="hybridMultilevel"/>
    <w:tmpl w:val="4E02F522"/>
    <w:lvl w:ilvl="0" w:tplc="6E122EC2">
      <w:start w:val="10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A70FC"/>
    <w:multiLevelType w:val="hybridMultilevel"/>
    <w:tmpl w:val="D130D03C"/>
    <w:lvl w:ilvl="0" w:tplc="B12088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E72EE"/>
    <w:multiLevelType w:val="hybridMultilevel"/>
    <w:tmpl w:val="ECB8D290"/>
    <w:lvl w:ilvl="0" w:tplc="9564AB0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3031E"/>
    <w:multiLevelType w:val="hybridMultilevel"/>
    <w:tmpl w:val="0FBC06C4"/>
    <w:lvl w:ilvl="0" w:tplc="4AFCF7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E23C8"/>
    <w:multiLevelType w:val="hybridMultilevel"/>
    <w:tmpl w:val="88860172"/>
    <w:lvl w:ilvl="0" w:tplc="D45EA8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36ACE"/>
    <w:multiLevelType w:val="hybridMultilevel"/>
    <w:tmpl w:val="6FFE060E"/>
    <w:lvl w:ilvl="0" w:tplc="54F0FB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52497"/>
    <w:multiLevelType w:val="hybridMultilevel"/>
    <w:tmpl w:val="BB145EF6"/>
    <w:lvl w:ilvl="0" w:tplc="57E69AB0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81ABF"/>
    <w:multiLevelType w:val="hybridMultilevel"/>
    <w:tmpl w:val="6F161C9A"/>
    <w:lvl w:ilvl="0" w:tplc="76BC8A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47C5A"/>
    <w:multiLevelType w:val="hybridMultilevel"/>
    <w:tmpl w:val="640A5F3E"/>
    <w:lvl w:ilvl="0" w:tplc="72A45F0A">
      <w:start w:val="10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D2B91"/>
    <w:multiLevelType w:val="hybridMultilevel"/>
    <w:tmpl w:val="07AEF038"/>
    <w:lvl w:ilvl="0" w:tplc="3482AF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82347"/>
    <w:multiLevelType w:val="hybridMultilevel"/>
    <w:tmpl w:val="3E604E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404701">
    <w:abstractNumId w:val="11"/>
  </w:num>
  <w:num w:numId="2" w16cid:durableId="698817102">
    <w:abstractNumId w:val="2"/>
  </w:num>
  <w:num w:numId="3" w16cid:durableId="2058429207">
    <w:abstractNumId w:val="5"/>
  </w:num>
  <w:num w:numId="4" w16cid:durableId="1887376582">
    <w:abstractNumId w:val="1"/>
  </w:num>
  <w:num w:numId="5" w16cid:durableId="477695204">
    <w:abstractNumId w:val="9"/>
  </w:num>
  <w:num w:numId="6" w16cid:durableId="2090809752">
    <w:abstractNumId w:val="0"/>
  </w:num>
  <w:num w:numId="7" w16cid:durableId="333340802">
    <w:abstractNumId w:val="10"/>
  </w:num>
  <w:num w:numId="8" w16cid:durableId="333991808">
    <w:abstractNumId w:val="7"/>
  </w:num>
  <w:num w:numId="9" w16cid:durableId="1580745896">
    <w:abstractNumId w:val="4"/>
  </w:num>
  <w:num w:numId="10" w16cid:durableId="865026726">
    <w:abstractNumId w:val="6"/>
  </w:num>
  <w:num w:numId="11" w16cid:durableId="842669509">
    <w:abstractNumId w:val="8"/>
  </w:num>
  <w:num w:numId="12" w16cid:durableId="1131560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30"/>
    <w:rsid w:val="00002A60"/>
    <w:rsid w:val="0000318F"/>
    <w:rsid w:val="000033C2"/>
    <w:rsid w:val="00005697"/>
    <w:rsid w:val="000060A1"/>
    <w:rsid w:val="00006330"/>
    <w:rsid w:val="00006346"/>
    <w:rsid w:val="00006721"/>
    <w:rsid w:val="00012DC3"/>
    <w:rsid w:val="0001497C"/>
    <w:rsid w:val="00020A29"/>
    <w:rsid w:val="0002355C"/>
    <w:rsid w:val="00027343"/>
    <w:rsid w:val="000275E1"/>
    <w:rsid w:val="000276A9"/>
    <w:rsid w:val="00032787"/>
    <w:rsid w:val="00034B64"/>
    <w:rsid w:val="00041CE8"/>
    <w:rsid w:val="00044DC9"/>
    <w:rsid w:val="00045279"/>
    <w:rsid w:val="00045A9B"/>
    <w:rsid w:val="000522F0"/>
    <w:rsid w:val="000523E4"/>
    <w:rsid w:val="00055E70"/>
    <w:rsid w:val="000564E2"/>
    <w:rsid w:val="0005663A"/>
    <w:rsid w:val="00060EED"/>
    <w:rsid w:val="000623A5"/>
    <w:rsid w:val="0006703A"/>
    <w:rsid w:val="00067863"/>
    <w:rsid w:val="000727DB"/>
    <w:rsid w:val="00073E22"/>
    <w:rsid w:val="00075FCE"/>
    <w:rsid w:val="00077C82"/>
    <w:rsid w:val="00084E79"/>
    <w:rsid w:val="00085D94"/>
    <w:rsid w:val="00085E58"/>
    <w:rsid w:val="00085FB9"/>
    <w:rsid w:val="00087B7D"/>
    <w:rsid w:val="00093532"/>
    <w:rsid w:val="0009385B"/>
    <w:rsid w:val="000951E4"/>
    <w:rsid w:val="00097241"/>
    <w:rsid w:val="000A77C8"/>
    <w:rsid w:val="000B0BEE"/>
    <w:rsid w:val="000B0D0F"/>
    <w:rsid w:val="000B4E06"/>
    <w:rsid w:val="000B58E7"/>
    <w:rsid w:val="000B5E47"/>
    <w:rsid w:val="000C1BC7"/>
    <w:rsid w:val="000C23FB"/>
    <w:rsid w:val="000C5EEA"/>
    <w:rsid w:val="000C60A5"/>
    <w:rsid w:val="000D030F"/>
    <w:rsid w:val="000D03A0"/>
    <w:rsid w:val="000D07B1"/>
    <w:rsid w:val="000D12EC"/>
    <w:rsid w:val="000D7A8F"/>
    <w:rsid w:val="000E2C0C"/>
    <w:rsid w:val="000E4232"/>
    <w:rsid w:val="000E43FE"/>
    <w:rsid w:val="000F0E0A"/>
    <w:rsid w:val="000F25B8"/>
    <w:rsid w:val="000F4D6F"/>
    <w:rsid w:val="000F5E79"/>
    <w:rsid w:val="00102E35"/>
    <w:rsid w:val="00103323"/>
    <w:rsid w:val="0010451D"/>
    <w:rsid w:val="00114917"/>
    <w:rsid w:val="00115A06"/>
    <w:rsid w:val="00120C51"/>
    <w:rsid w:val="00122A87"/>
    <w:rsid w:val="00124009"/>
    <w:rsid w:val="00125256"/>
    <w:rsid w:val="00126A78"/>
    <w:rsid w:val="00127D86"/>
    <w:rsid w:val="001330F1"/>
    <w:rsid w:val="001374C2"/>
    <w:rsid w:val="00140F20"/>
    <w:rsid w:val="00141674"/>
    <w:rsid w:val="001424BE"/>
    <w:rsid w:val="001466FE"/>
    <w:rsid w:val="0014675E"/>
    <w:rsid w:val="0014705B"/>
    <w:rsid w:val="00153204"/>
    <w:rsid w:val="00153F6B"/>
    <w:rsid w:val="0016071E"/>
    <w:rsid w:val="00161A5D"/>
    <w:rsid w:val="00162715"/>
    <w:rsid w:val="0016294F"/>
    <w:rsid w:val="00166873"/>
    <w:rsid w:val="00170385"/>
    <w:rsid w:val="00172545"/>
    <w:rsid w:val="001753A2"/>
    <w:rsid w:val="00177B25"/>
    <w:rsid w:val="00181154"/>
    <w:rsid w:val="00182762"/>
    <w:rsid w:val="00183768"/>
    <w:rsid w:val="00183C82"/>
    <w:rsid w:val="00185357"/>
    <w:rsid w:val="001860BA"/>
    <w:rsid w:val="001876A1"/>
    <w:rsid w:val="00187735"/>
    <w:rsid w:val="0019170F"/>
    <w:rsid w:val="0019310D"/>
    <w:rsid w:val="0019590A"/>
    <w:rsid w:val="00197811"/>
    <w:rsid w:val="001A099A"/>
    <w:rsid w:val="001A12D0"/>
    <w:rsid w:val="001A4E89"/>
    <w:rsid w:val="001A5755"/>
    <w:rsid w:val="001A7285"/>
    <w:rsid w:val="001B259F"/>
    <w:rsid w:val="001B408C"/>
    <w:rsid w:val="001B7EE3"/>
    <w:rsid w:val="001C5EA6"/>
    <w:rsid w:val="001C769F"/>
    <w:rsid w:val="001C7AB3"/>
    <w:rsid w:val="001C7E10"/>
    <w:rsid w:val="001D0374"/>
    <w:rsid w:val="001D2149"/>
    <w:rsid w:val="001D79F6"/>
    <w:rsid w:val="001E1EC9"/>
    <w:rsid w:val="001E382B"/>
    <w:rsid w:val="001E5752"/>
    <w:rsid w:val="001E6129"/>
    <w:rsid w:val="001E7DA8"/>
    <w:rsid w:val="001F062F"/>
    <w:rsid w:val="001F177B"/>
    <w:rsid w:val="002007EA"/>
    <w:rsid w:val="002031F4"/>
    <w:rsid w:val="002039E5"/>
    <w:rsid w:val="00206A02"/>
    <w:rsid w:val="00207495"/>
    <w:rsid w:val="00214CF2"/>
    <w:rsid w:val="0022271D"/>
    <w:rsid w:val="00225276"/>
    <w:rsid w:val="002272E6"/>
    <w:rsid w:val="00227C90"/>
    <w:rsid w:val="00234C6F"/>
    <w:rsid w:val="002371C6"/>
    <w:rsid w:val="0024050F"/>
    <w:rsid w:val="00242C50"/>
    <w:rsid w:val="00245651"/>
    <w:rsid w:val="0024592C"/>
    <w:rsid w:val="00250C5B"/>
    <w:rsid w:val="00261D7E"/>
    <w:rsid w:val="00266033"/>
    <w:rsid w:val="002672D8"/>
    <w:rsid w:val="00271CBE"/>
    <w:rsid w:val="00281DA7"/>
    <w:rsid w:val="002832EF"/>
    <w:rsid w:val="00287B13"/>
    <w:rsid w:val="00290E84"/>
    <w:rsid w:val="00295AAF"/>
    <w:rsid w:val="002A67BB"/>
    <w:rsid w:val="002C11D0"/>
    <w:rsid w:val="002C50ED"/>
    <w:rsid w:val="002D016F"/>
    <w:rsid w:val="002D3697"/>
    <w:rsid w:val="002E3959"/>
    <w:rsid w:val="002E679A"/>
    <w:rsid w:val="002F5C7E"/>
    <w:rsid w:val="002F749B"/>
    <w:rsid w:val="00304C36"/>
    <w:rsid w:val="003060F2"/>
    <w:rsid w:val="003120E5"/>
    <w:rsid w:val="00315A76"/>
    <w:rsid w:val="00316A10"/>
    <w:rsid w:val="003218C8"/>
    <w:rsid w:val="00324C68"/>
    <w:rsid w:val="0032651F"/>
    <w:rsid w:val="00333FA8"/>
    <w:rsid w:val="00341AD0"/>
    <w:rsid w:val="00343DE5"/>
    <w:rsid w:val="00351CBF"/>
    <w:rsid w:val="0035646E"/>
    <w:rsid w:val="0036103C"/>
    <w:rsid w:val="00361389"/>
    <w:rsid w:val="00361B94"/>
    <w:rsid w:val="0036276D"/>
    <w:rsid w:val="00367AF8"/>
    <w:rsid w:val="0037598E"/>
    <w:rsid w:val="00375C57"/>
    <w:rsid w:val="0037737E"/>
    <w:rsid w:val="00380D1F"/>
    <w:rsid w:val="00385AE8"/>
    <w:rsid w:val="00386ACB"/>
    <w:rsid w:val="003870B1"/>
    <w:rsid w:val="00387222"/>
    <w:rsid w:val="00392200"/>
    <w:rsid w:val="0039370F"/>
    <w:rsid w:val="00394F8D"/>
    <w:rsid w:val="00395212"/>
    <w:rsid w:val="003957A6"/>
    <w:rsid w:val="0039739B"/>
    <w:rsid w:val="00397D66"/>
    <w:rsid w:val="003A0A26"/>
    <w:rsid w:val="003A1FE4"/>
    <w:rsid w:val="003A2FDE"/>
    <w:rsid w:val="003A36C6"/>
    <w:rsid w:val="003A4170"/>
    <w:rsid w:val="003A4422"/>
    <w:rsid w:val="003A5EB7"/>
    <w:rsid w:val="003A6861"/>
    <w:rsid w:val="003B11A4"/>
    <w:rsid w:val="003B35E9"/>
    <w:rsid w:val="003B6233"/>
    <w:rsid w:val="003B6E7D"/>
    <w:rsid w:val="003C2351"/>
    <w:rsid w:val="003C2FC1"/>
    <w:rsid w:val="003D07B6"/>
    <w:rsid w:val="003D656D"/>
    <w:rsid w:val="003E021D"/>
    <w:rsid w:val="003E217B"/>
    <w:rsid w:val="003E3971"/>
    <w:rsid w:val="003E4870"/>
    <w:rsid w:val="003E65E7"/>
    <w:rsid w:val="003F29F8"/>
    <w:rsid w:val="0040438A"/>
    <w:rsid w:val="004122E2"/>
    <w:rsid w:val="004213FE"/>
    <w:rsid w:val="00424040"/>
    <w:rsid w:val="00431E31"/>
    <w:rsid w:val="00441D43"/>
    <w:rsid w:val="0044597F"/>
    <w:rsid w:val="00445CA8"/>
    <w:rsid w:val="00454BC2"/>
    <w:rsid w:val="00454FFC"/>
    <w:rsid w:val="00455CA7"/>
    <w:rsid w:val="00455F3B"/>
    <w:rsid w:val="0045629C"/>
    <w:rsid w:val="004573F8"/>
    <w:rsid w:val="00463AFC"/>
    <w:rsid w:val="00465862"/>
    <w:rsid w:val="00466310"/>
    <w:rsid w:val="0046706C"/>
    <w:rsid w:val="00472820"/>
    <w:rsid w:val="00481912"/>
    <w:rsid w:val="00486282"/>
    <w:rsid w:val="00486480"/>
    <w:rsid w:val="00492479"/>
    <w:rsid w:val="00493747"/>
    <w:rsid w:val="004953B1"/>
    <w:rsid w:val="004978E6"/>
    <w:rsid w:val="00497C80"/>
    <w:rsid w:val="004A1569"/>
    <w:rsid w:val="004A726D"/>
    <w:rsid w:val="004B14FB"/>
    <w:rsid w:val="004B321C"/>
    <w:rsid w:val="004B3C47"/>
    <w:rsid w:val="004B48C0"/>
    <w:rsid w:val="004D0558"/>
    <w:rsid w:val="004D0F90"/>
    <w:rsid w:val="004D287D"/>
    <w:rsid w:val="004D402C"/>
    <w:rsid w:val="004D4229"/>
    <w:rsid w:val="004D4A80"/>
    <w:rsid w:val="004D78D4"/>
    <w:rsid w:val="004E188D"/>
    <w:rsid w:val="004E1FD2"/>
    <w:rsid w:val="004E427C"/>
    <w:rsid w:val="004E4DDF"/>
    <w:rsid w:val="004F062C"/>
    <w:rsid w:val="004F1BB3"/>
    <w:rsid w:val="004F7CF9"/>
    <w:rsid w:val="0050017E"/>
    <w:rsid w:val="005002A2"/>
    <w:rsid w:val="00500D2D"/>
    <w:rsid w:val="00515162"/>
    <w:rsid w:val="0051608B"/>
    <w:rsid w:val="0052057B"/>
    <w:rsid w:val="00520760"/>
    <w:rsid w:val="00521738"/>
    <w:rsid w:val="00521C80"/>
    <w:rsid w:val="005251D5"/>
    <w:rsid w:val="00527D61"/>
    <w:rsid w:val="0053173C"/>
    <w:rsid w:val="005448C8"/>
    <w:rsid w:val="00550B41"/>
    <w:rsid w:val="00553325"/>
    <w:rsid w:val="00553DA9"/>
    <w:rsid w:val="0055546A"/>
    <w:rsid w:val="00557412"/>
    <w:rsid w:val="00562AB1"/>
    <w:rsid w:val="00567B0C"/>
    <w:rsid w:val="00572333"/>
    <w:rsid w:val="00580B37"/>
    <w:rsid w:val="00581144"/>
    <w:rsid w:val="00587F3F"/>
    <w:rsid w:val="005923C4"/>
    <w:rsid w:val="00595318"/>
    <w:rsid w:val="005B3CDB"/>
    <w:rsid w:val="005B7796"/>
    <w:rsid w:val="005C1A87"/>
    <w:rsid w:val="005C1F5F"/>
    <w:rsid w:val="005D282D"/>
    <w:rsid w:val="005D6645"/>
    <w:rsid w:val="005D6E82"/>
    <w:rsid w:val="005E09EA"/>
    <w:rsid w:val="005E2C84"/>
    <w:rsid w:val="005F1FB6"/>
    <w:rsid w:val="005F7494"/>
    <w:rsid w:val="005F7D6B"/>
    <w:rsid w:val="00600D2B"/>
    <w:rsid w:val="0060308F"/>
    <w:rsid w:val="00603956"/>
    <w:rsid w:val="00603F84"/>
    <w:rsid w:val="006048B2"/>
    <w:rsid w:val="00606E3A"/>
    <w:rsid w:val="00611519"/>
    <w:rsid w:val="00613024"/>
    <w:rsid w:val="00617140"/>
    <w:rsid w:val="00617970"/>
    <w:rsid w:val="00620F8D"/>
    <w:rsid w:val="00621AFA"/>
    <w:rsid w:val="00623241"/>
    <w:rsid w:val="006242E7"/>
    <w:rsid w:val="00624491"/>
    <w:rsid w:val="006267C2"/>
    <w:rsid w:val="0062793E"/>
    <w:rsid w:val="006317CC"/>
    <w:rsid w:val="00632601"/>
    <w:rsid w:val="0063520A"/>
    <w:rsid w:val="00636372"/>
    <w:rsid w:val="00640107"/>
    <w:rsid w:val="00644B3B"/>
    <w:rsid w:val="00644BEC"/>
    <w:rsid w:val="00646F3D"/>
    <w:rsid w:val="0065103A"/>
    <w:rsid w:val="00654DD2"/>
    <w:rsid w:val="00663C7E"/>
    <w:rsid w:val="00663FE6"/>
    <w:rsid w:val="006715FF"/>
    <w:rsid w:val="006726A0"/>
    <w:rsid w:val="0067568F"/>
    <w:rsid w:val="00677B77"/>
    <w:rsid w:val="00677D8A"/>
    <w:rsid w:val="006811EA"/>
    <w:rsid w:val="00691868"/>
    <w:rsid w:val="0069260C"/>
    <w:rsid w:val="006A01A1"/>
    <w:rsid w:val="006A05F1"/>
    <w:rsid w:val="006A08DF"/>
    <w:rsid w:val="006A0D50"/>
    <w:rsid w:val="006A1EC8"/>
    <w:rsid w:val="006A3204"/>
    <w:rsid w:val="006A35AB"/>
    <w:rsid w:val="006A5330"/>
    <w:rsid w:val="006A5464"/>
    <w:rsid w:val="006A5F69"/>
    <w:rsid w:val="006B1368"/>
    <w:rsid w:val="006B1455"/>
    <w:rsid w:val="006B3B59"/>
    <w:rsid w:val="006B4F4C"/>
    <w:rsid w:val="006B584D"/>
    <w:rsid w:val="006B5898"/>
    <w:rsid w:val="006C26C4"/>
    <w:rsid w:val="006C273C"/>
    <w:rsid w:val="006C4F1D"/>
    <w:rsid w:val="006C700A"/>
    <w:rsid w:val="006D2BD9"/>
    <w:rsid w:val="006D3097"/>
    <w:rsid w:val="006D7711"/>
    <w:rsid w:val="006E0715"/>
    <w:rsid w:val="006E1E82"/>
    <w:rsid w:val="006E2457"/>
    <w:rsid w:val="006E4D63"/>
    <w:rsid w:val="006F440F"/>
    <w:rsid w:val="006F4CD4"/>
    <w:rsid w:val="006F7F3E"/>
    <w:rsid w:val="00701B10"/>
    <w:rsid w:val="00706260"/>
    <w:rsid w:val="00710E1C"/>
    <w:rsid w:val="00712DFA"/>
    <w:rsid w:val="00720202"/>
    <w:rsid w:val="0072276C"/>
    <w:rsid w:val="00724261"/>
    <w:rsid w:val="00724745"/>
    <w:rsid w:val="00725D73"/>
    <w:rsid w:val="00726B6B"/>
    <w:rsid w:val="00726E03"/>
    <w:rsid w:val="007312FE"/>
    <w:rsid w:val="00732D01"/>
    <w:rsid w:val="00733C90"/>
    <w:rsid w:val="007342C4"/>
    <w:rsid w:val="00735785"/>
    <w:rsid w:val="007417D1"/>
    <w:rsid w:val="00741AB7"/>
    <w:rsid w:val="007464E8"/>
    <w:rsid w:val="007471E0"/>
    <w:rsid w:val="007519A3"/>
    <w:rsid w:val="007565DA"/>
    <w:rsid w:val="00756F44"/>
    <w:rsid w:val="00764545"/>
    <w:rsid w:val="00765A3F"/>
    <w:rsid w:val="00766681"/>
    <w:rsid w:val="007707E7"/>
    <w:rsid w:val="00772E58"/>
    <w:rsid w:val="007823B9"/>
    <w:rsid w:val="00790DBA"/>
    <w:rsid w:val="00791292"/>
    <w:rsid w:val="00792F7B"/>
    <w:rsid w:val="007A16AB"/>
    <w:rsid w:val="007A1E48"/>
    <w:rsid w:val="007A3102"/>
    <w:rsid w:val="007A5E28"/>
    <w:rsid w:val="007A6D35"/>
    <w:rsid w:val="007B1F47"/>
    <w:rsid w:val="007B25B0"/>
    <w:rsid w:val="007B3E6C"/>
    <w:rsid w:val="007B4B84"/>
    <w:rsid w:val="007B7A78"/>
    <w:rsid w:val="007C18A6"/>
    <w:rsid w:val="007C5F18"/>
    <w:rsid w:val="007C7F75"/>
    <w:rsid w:val="007D2BE1"/>
    <w:rsid w:val="007D62D6"/>
    <w:rsid w:val="007D6D56"/>
    <w:rsid w:val="007E0E35"/>
    <w:rsid w:val="007E64F6"/>
    <w:rsid w:val="007E70C8"/>
    <w:rsid w:val="007F2EE9"/>
    <w:rsid w:val="007F30CE"/>
    <w:rsid w:val="007F5C8C"/>
    <w:rsid w:val="008004BB"/>
    <w:rsid w:val="0080160A"/>
    <w:rsid w:val="00801DEE"/>
    <w:rsid w:val="00815556"/>
    <w:rsid w:val="008252E2"/>
    <w:rsid w:val="00826998"/>
    <w:rsid w:val="00830A52"/>
    <w:rsid w:val="008312BC"/>
    <w:rsid w:val="00832DD6"/>
    <w:rsid w:val="0083329A"/>
    <w:rsid w:val="00836576"/>
    <w:rsid w:val="00836DCC"/>
    <w:rsid w:val="00844CF3"/>
    <w:rsid w:val="0084663A"/>
    <w:rsid w:val="00846AE9"/>
    <w:rsid w:val="00851E49"/>
    <w:rsid w:val="008564DE"/>
    <w:rsid w:val="00857A87"/>
    <w:rsid w:val="008603A4"/>
    <w:rsid w:val="00861206"/>
    <w:rsid w:val="008666F9"/>
    <w:rsid w:val="00866F49"/>
    <w:rsid w:val="008702DF"/>
    <w:rsid w:val="00870DA1"/>
    <w:rsid w:val="00870FC3"/>
    <w:rsid w:val="00874E32"/>
    <w:rsid w:val="008762C8"/>
    <w:rsid w:val="00880B17"/>
    <w:rsid w:val="00881B16"/>
    <w:rsid w:val="00882FAC"/>
    <w:rsid w:val="0088528E"/>
    <w:rsid w:val="00887744"/>
    <w:rsid w:val="00891644"/>
    <w:rsid w:val="00894ADC"/>
    <w:rsid w:val="00894FD9"/>
    <w:rsid w:val="008A2671"/>
    <w:rsid w:val="008A3FD7"/>
    <w:rsid w:val="008A4A7F"/>
    <w:rsid w:val="008B5414"/>
    <w:rsid w:val="008C26DC"/>
    <w:rsid w:val="008C55C1"/>
    <w:rsid w:val="008C5621"/>
    <w:rsid w:val="008C7774"/>
    <w:rsid w:val="008D0CDC"/>
    <w:rsid w:val="008D54FE"/>
    <w:rsid w:val="008E3C9B"/>
    <w:rsid w:val="008E5CC8"/>
    <w:rsid w:val="008F29C9"/>
    <w:rsid w:val="008F5405"/>
    <w:rsid w:val="008F5756"/>
    <w:rsid w:val="009041FF"/>
    <w:rsid w:val="00904755"/>
    <w:rsid w:val="00906739"/>
    <w:rsid w:val="009130DE"/>
    <w:rsid w:val="009156DA"/>
    <w:rsid w:val="00915799"/>
    <w:rsid w:val="00921ED2"/>
    <w:rsid w:val="00923FB1"/>
    <w:rsid w:val="0092635F"/>
    <w:rsid w:val="00930399"/>
    <w:rsid w:val="00932897"/>
    <w:rsid w:val="0093744D"/>
    <w:rsid w:val="009428B1"/>
    <w:rsid w:val="00947164"/>
    <w:rsid w:val="00950420"/>
    <w:rsid w:val="00951699"/>
    <w:rsid w:val="00953026"/>
    <w:rsid w:val="00957D30"/>
    <w:rsid w:val="009646DB"/>
    <w:rsid w:val="00967902"/>
    <w:rsid w:val="00972E87"/>
    <w:rsid w:val="00980DCC"/>
    <w:rsid w:val="00981466"/>
    <w:rsid w:val="009829B2"/>
    <w:rsid w:val="009854E0"/>
    <w:rsid w:val="0099154B"/>
    <w:rsid w:val="009939AA"/>
    <w:rsid w:val="0099566E"/>
    <w:rsid w:val="009A6C0D"/>
    <w:rsid w:val="009A6E4F"/>
    <w:rsid w:val="009A7790"/>
    <w:rsid w:val="009A7B3A"/>
    <w:rsid w:val="009A7C06"/>
    <w:rsid w:val="009A7D2E"/>
    <w:rsid w:val="009B274A"/>
    <w:rsid w:val="009B49A2"/>
    <w:rsid w:val="009B6510"/>
    <w:rsid w:val="009B755A"/>
    <w:rsid w:val="009C26BF"/>
    <w:rsid w:val="009C48A2"/>
    <w:rsid w:val="009C51FF"/>
    <w:rsid w:val="009C6C59"/>
    <w:rsid w:val="009C7042"/>
    <w:rsid w:val="009D7674"/>
    <w:rsid w:val="009E1664"/>
    <w:rsid w:val="009F2774"/>
    <w:rsid w:val="009F33D0"/>
    <w:rsid w:val="009F498C"/>
    <w:rsid w:val="009F4B18"/>
    <w:rsid w:val="009F4C4C"/>
    <w:rsid w:val="009F4C90"/>
    <w:rsid w:val="009F5F78"/>
    <w:rsid w:val="009F5FE2"/>
    <w:rsid w:val="00A009E5"/>
    <w:rsid w:val="00A0147A"/>
    <w:rsid w:val="00A0665C"/>
    <w:rsid w:val="00A06BCE"/>
    <w:rsid w:val="00A15A3D"/>
    <w:rsid w:val="00A214AF"/>
    <w:rsid w:val="00A27636"/>
    <w:rsid w:val="00A30E1F"/>
    <w:rsid w:val="00A35C83"/>
    <w:rsid w:val="00A40598"/>
    <w:rsid w:val="00A4088D"/>
    <w:rsid w:val="00A42211"/>
    <w:rsid w:val="00A51AA1"/>
    <w:rsid w:val="00A5268D"/>
    <w:rsid w:val="00A52749"/>
    <w:rsid w:val="00A539A1"/>
    <w:rsid w:val="00A5420C"/>
    <w:rsid w:val="00A70CAD"/>
    <w:rsid w:val="00A7340A"/>
    <w:rsid w:val="00A73BB7"/>
    <w:rsid w:val="00A74321"/>
    <w:rsid w:val="00A75307"/>
    <w:rsid w:val="00A75D62"/>
    <w:rsid w:val="00A77AED"/>
    <w:rsid w:val="00A855F1"/>
    <w:rsid w:val="00A87104"/>
    <w:rsid w:val="00A8791C"/>
    <w:rsid w:val="00A936E3"/>
    <w:rsid w:val="00AA0D31"/>
    <w:rsid w:val="00AA7EFE"/>
    <w:rsid w:val="00AB0306"/>
    <w:rsid w:val="00AB2A25"/>
    <w:rsid w:val="00AB3EA5"/>
    <w:rsid w:val="00AB4858"/>
    <w:rsid w:val="00AC3304"/>
    <w:rsid w:val="00AD02F7"/>
    <w:rsid w:val="00AD75A1"/>
    <w:rsid w:val="00AE13BA"/>
    <w:rsid w:val="00AE3219"/>
    <w:rsid w:val="00AF447D"/>
    <w:rsid w:val="00AF5016"/>
    <w:rsid w:val="00B03C25"/>
    <w:rsid w:val="00B0549B"/>
    <w:rsid w:val="00B06FAB"/>
    <w:rsid w:val="00B07284"/>
    <w:rsid w:val="00B124AC"/>
    <w:rsid w:val="00B14269"/>
    <w:rsid w:val="00B151B0"/>
    <w:rsid w:val="00B16CD6"/>
    <w:rsid w:val="00B212B8"/>
    <w:rsid w:val="00B24D79"/>
    <w:rsid w:val="00B26AE5"/>
    <w:rsid w:val="00B27BA1"/>
    <w:rsid w:val="00B40A8E"/>
    <w:rsid w:val="00B40C72"/>
    <w:rsid w:val="00B411A6"/>
    <w:rsid w:val="00B41F13"/>
    <w:rsid w:val="00B51AFA"/>
    <w:rsid w:val="00B55AB8"/>
    <w:rsid w:val="00B55C0F"/>
    <w:rsid w:val="00B56518"/>
    <w:rsid w:val="00B57FB8"/>
    <w:rsid w:val="00B61001"/>
    <w:rsid w:val="00B63267"/>
    <w:rsid w:val="00B63F29"/>
    <w:rsid w:val="00B661F0"/>
    <w:rsid w:val="00B812E8"/>
    <w:rsid w:val="00B82576"/>
    <w:rsid w:val="00B829E0"/>
    <w:rsid w:val="00B82B99"/>
    <w:rsid w:val="00B8390E"/>
    <w:rsid w:val="00B85DD6"/>
    <w:rsid w:val="00B90486"/>
    <w:rsid w:val="00B90714"/>
    <w:rsid w:val="00B9239B"/>
    <w:rsid w:val="00B925C5"/>
    <w:rsid w:val="00B939F0"/>
    <w:rsid w:val="00B93E28"/>
    <w:rsid w:val="00B955EC"/>
    <w:rsid w:val="00B9595C"/>
    <w:rsid w:val="00B96470"/>
    <w:rsid w:val="00BA03D9"/>
    <w:rsid w:val="00BA0951"/>
    <w:rsid w:val="00BA113D"/>
    <w:rsid w:val="00BA1B9B"/>
    <w:rsid w:val="00BA1D5C"/>
    <w:rsid w:val="00BA2306"/>
    <w:rsid w:val="00BA5528"/>
    <w:rsid w:val="00BB016B"/>
    <w:rsid w:val="00BB0BD6"/>
    <w:rsid w:val="00BB16E7"/>
    <w:rsid w:val="00BB2E8A"/>
    <w:rsid w:val="00BB3AA9"/>
    <w:rsid w:val="00BB46E5"/>
    <w:rsid w:val="00BB725F"/>
    <w:rsid w:val="00BD1EA1"/>
    <w:rsid w:val="00BD3E26"/>
    <w:rsid w:val="00BD3FA9"/>
    <w:rsid w:val="00BD660C"/>
    <w:rsid w:val="00BD781D"/>
    <w:rsid w:val="00BE1383"/>
    <w:rsid w:val="00BE54EF"/>
    <w:rsid w:val="00BE5E29"/>
    <w:rsid w:val="00BE6D36"/>
    <w:rsid w:val="00BF0EA3"/>
    <w:rsid w:val="00BF1995"/>
    <w:rsid w:val="00BF4144"/>
    <w:rsid w:val="00BF541F"/>
    <w:rsid w:val="00C0589D"/>
    <w:rsid w:val="00C06ED0"/>
    <w:rsid w:val="00C11889"/>
    <w:rsid w:val="00C129C2"/>
    <w:rsid w:val="00C16076"/>
    <w:rsid w:val="00C17611"/>
    <w:rsid w:val="00C2057F"/>
    <w:rsid w:val="00C205E5"/>
    <w:rsid w:val="00C22D45"/>
    <w:rsid w:val="00C2446E"/>
    <w:rsid w:val="00C24537"/>
    <w:rsid w:val="00C27694"/>
    <w:rsid w:val="00C37A81"/>
    <w:rsid w:val="00C45627"/>
    <w:rsid w:val="00C45E58"/>
    <w:rsid w:val="00C45FD7"/>
    <w:rsid w:val="00C478D9"/>
    <w:rsid w:val="00C503E6"/>
    <w:rsid w:val="00C5238C"/>
    <w:rsid w:val="00C5297F"/>
    <w:rsid w:val="00C5453C"/>
    <w:rsid w:val="00C57691"/>
    <w:rsid w:val="00C61DD9"/>
    <w:rsid w:val="00C63E45"/>
    <w:rsid w:val="00C63F2E"/>
    <w:rsid w:val="00C65CB3"/>
    <w:rsid w:val="00C71E9A"/>
    <w:rsid w:val="00C71EA2"/>
    <w:rsid w:val="00C72526"/>
    <w:rsid w:val="00C73AAE"/>
    <w:rsid w:val="00C756F8"/>
    <w:rsid w:val="00C77DAE"/>
    <w:rsid w:val="00C850CC"/>
    <w:rsid w:val="00C85C33"/>
    <w:rsid w:val="00CA3EBB"/>
    <w:rsid w:val="00CA4A51"/>
    <w:rsid w:val="00CA5660"/>
    <w:rsid w:val="00CA6871"/>
    <w:rsid w:val="00CB10AE"/>
    <w:rsid w:val="00CB113B"/>
    <w:rsid w:val="00CB1B3D"/>
    <w:rsid w:val="00CB295A"/>
    <w:rsid w:val="00CB59BE"/>
    <w:rsid w:val="00CC23A3"/>
    <w:rsid w:val="00CC3E91"/>
    <w:rsid w:val="00CC5C89"/>
    <w:rsid w:val="00CD39C8"/>
    <w:rsid w:val="00CD39DE"/>
    <w:rsid w:val="00CD47A4"/>
    <w:rsid w:val="00CD4890"/>
    <w:rsid w:val="00CD4FA2"/>
    <w:rsid w:val="00CE10A9"/>
    <w:rsid w:val="00CE33DE"/>
    <w:rsid w:val="00CF02E9"/>
    <w:rsid w:val="00CF2090"/>
    <w:rsid w:val="00CF5D11"/>
    <w:rsid w:val="00D02582"/>
    <w:rsid w:val="00D02777"/>
    <w:rsid w:val="00D03D6D"/>
    <w:rsid w:val="00D07E2A"/>
    <w:rsid w:val="00D234D5"/>
    <w:rsid w:val="00D2788F"/>
    <w:rsid w:val="00D278B1"/>
    <w:rsid w:val="00D30F22"/>
    <w:rsid w:val="00D374DB"/>
    <w:rsid w:val="00D44017"/>
    <w:rsid w:val="00D469B6"/>
    <w:rsid w:val="00D46B01"/>
    <w:rsid w:val="00D47FFE"/>
    <w:rsid w:val="00D51EC4"/>
    <w:rsid w:val="00D52E49"/>
    <w:rsid w:val="00D60A6F"/>
    <w:rsid w:val="00D62825"/>
    <w:rsid w:val="00D70B81"/>
    <w:rsid w:val="00D718D8"/>
    <w:rsid w:val="00D72021"/>
    <w:rsid w:val="00D727D8"/>
    <w:rsid w:val="00D72BDD"/>
    <w:rsid w:val="00D75091"/>
    <w:rsid w:val="00D81307"/>
    <w:rsid w:val="00D91C39"/>
    <w:rsid w:val="00D92CE2"/>
    <w:rsid w:val="00D93B00"/>
    <w:rsid w:val="00D93D92"/>
    <w:rsid w:val="00DB6EB7"/>
    <w:rsid w:val="00DC396F"/>
    <w:rsid w:val="00DD2646"/>
    <w:rsid w:val="00DD5302"/>
    <w:rsid w:val="00DD5870"/>
    <w:rsid w:val="00DD5A5A"/>
    <w:rsid w:val="00DD7092"/>
    <w:rsid w:val="00DE40BC"/>
    <w:rsid w:val="00DE41C7"/>
    <w:rsid w:val="00DE4726"/>
    <w:rsid w:val="00DE5544"/>
    <w:rsid w:val="00DF013C"/>
    <w:rsid w:val="00DF038B"/>
    <w:rsid w:val="00DF2692"/>
    <w:rsid w:val="00DF29C1"/>
    <w:rsid w:val="00DF2A8E"/>
    <w:rsid w:val="00DF44E1"/>
    <w:rsid w:val="00DF46B9"/>
    <w:rsid w:val="00DF474D"/>
    <w:rsid w:val="00DF7B59"/>
    <w:rsid w:val="00E00F75"/>
    <w:rsid w:val="00E07DC2"/>
    <w:rsid w:val="00E10F53"/>
    <w:rsid w:val="00E11005"/>
    <w:rsid w:val="00E130F3"/>
    <w:rsid w:val="00E1392B"/>
    <w:rsid w:val="00E15140"/>
    <w:rsid w:val="00E168D5"/>
    <w:rsid w:val="00E22591"/>
    <w:rsid w:val="00E22B05"/>
    <w:rsid w:val="00E24EEF"/>
    <w:rsid w:val="00E30E27"/>
    <w:rsid w:val="00E319B9"/>
    <w:rsid w:val="00E354AC"/>
    <w:rsid w:val="00E36382"/>
    <w:rsid w:val="00E36934"/>
    <w:rsid w:val="00E416B0"/>
    <w:rsid w:val="00E43507"/>
    <w:rsid w:val="00E46424"/>
    <w:rsid w:val="00E47E87"/>
    <w:rsid w:val="00E50EEC"/>
    <w:rsid w:val="00E515A7"/>
    <w:rsid w:val="00E549A7"/>
    <w:rsid w:val="00E54BEF"/>
    <w:rsid w:val="00E559AD"/>
    <w:rsid w:val="00E621DC"/>
    <w:rsid w:val="00E710BB"/>
    <w:rsid w:val="00E732E1"/>
    <w:rsid w:val="00E7404C"/>
    <w:rsid w:val="00E74F1D"/>
    <w:rsid w:val="00E7559D"/>
    <w:rsid w:val="00E75ECF"/>
    <w:rsid w:val="00E763CF"/>
    <w:rsid w:val="00E774A4"/>
    <w:rsid w:val="00E8040A"/>
    <w:rsid w:val="00E8138E"/>
    <w:rsid w:val="00E87D55"/>
    <w:rsid w:val="00E93214"/>
    <w:rsid w:val="00E939E7"/>
    <w:rsid w:val="00EB129C"/>
    <w:rsid w:val="00EB7EE4"/>
    <w:rsid w:val="00EC1775"/>
    <w:rsid w:val="00ED36AF"/>
    <w:rsid w:val="00ED4D7E"/>
    <w:rsid w:val="00ED7EC3"/>
    <w:rsid w:val="00EE15CB"/>
    <w:rsid w:val="00EE5AEB"/>
    <w:rsid w:val="00EF1AD1"/>
    <w:rsid w:val="00EF59B7"/>
    <w:rsid w:val="00EF73E9"/>
    <w:rsid w:val="00F00F52"/>
    <w:rsid w:val="00F0375B"/>
    <w:rsid w:val="00F046E3"/>
    <w:rsid w:val="00F062C6"/>
    <w:rsid w:val="00F0724A"/>
    <w:rsid w:val="00F078FF"/>
    <w:rsid w:val="00F12011"/>
    <w:rsid w:val="00F173EB"/>
    <w:rsid w:val="00F17BC7"/>
    <w:rsid w:val="00F2031F"/>
    <w:rsid w:val="00F2047D"/>
    <w:rsid w:val="00F27E26"/>
    <w:rsid w:val="00F31E26"/>
    <w:rsid w:val="00F3216D"/>
    <w:rsid w:val="00F355DF"/>
    <w:rsid w:val="00F42EA8"/>
    <w:rsid w:val="00F43694"/>
    <w:rsid w:val="00F46202"/>
    <w:rsid w:val="00F46996"/>
    <w:rsid w:val="00F54A94"/>
    <w:rsid w:val="00F60962"/>
    <w:rsid w:val="00F61E5E"/>
    <w:rsid w:val="00F61EFC"/>
    <w:rsid w:val="00F635A8"/>
    <w:rsid w:val="00F70EB8"/>
    <w:rsid w:val="00F7414F"/>
    <w:rsid w:val="00F752F8"/>
    <w:rsid w:val="00F77515"/>
    <w:rsid w:val="00F82074"/>
    <w:rsid w:val="00F8212D"/>
    <w:rsid w:val="00F9775B"/>
    <w:rsid w:val="00FB4DEB"/>
    <w:rsid w:val="00FB5E81"/>
    <w:rsid w:val="00FB5E8D"/>
    <w:rsid w:val="00FB740D"/>
    <w:rsid w:val="00FC176A"/>
    <w:rsid w:val="00FC5909"/>
    <w:rsid w:val="00FC66F4"/>
    <w:rsid w:val="00FD0561"/>
    <w:rsid w:val="00FD68A2"/>
    <w:rsid w:val="00FE16D3"/>
    <w:rsid w:val="00FE25A5"/>
    <w:rsid w:val="00FE65FE"/>
    <w:rsid w:val="00FF6F41"/>
    <w:rsid w:val="07C5F91F"/>
    <w:rsid w:val="0FFFA93B"/>
    <w:rsid w:val="12C3DDC3"/>
    <w:rsid w:val="1B2A19EF"/>
    <w:rsid w:val="2CA5801F"/>
    <w:rsid w:val="48B6E7AE"/>
    <w:rsid w:val="528FC0FC"/>
    <w:rsid w:val="585B9DA7"/>
    <w:rsid w:val="77F9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3A06"/>
  <w15:chartTrackingRefBased/>
  <w15:docId w15:val="{77070671-3116-4E8A-929F-195CF2A7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BEF"/>
  </w:style>
  <w:style w:type="paragraph" w:styleId="berschrift1">
    <w:name w:val="heading 1"/>
    <w:basedOn w:val="Standard"/>
    <w:next w:val="Standard"/>
    <w:link w:val="berschrift1Zchn"/>
    <w:uiPriority w:val="9"/>
    <w:qFormat/>
    <w:rsid w:val="0096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6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64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6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64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6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6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6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6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64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64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64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646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646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646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646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646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646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6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6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6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6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6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646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646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646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64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646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646D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D4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D4A80"/>
  </w:style>
  <w:style w:type="paragraph" w:styleId="Fuzeile">
    <w:name w:val="footer"/>
    <w:basedOn w:val="Standard"/>
    <w:link w:val="FuzeileZchn"/>
    <w:uiPriority w:val="99"/>
    <w:unhideWhenUsed/>
    <w:rsid w:val="004D4A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D4A80"/>
  </w:style>
  <w:style w:type="table" w:styleId="Tabellenraster">
    <w:name w:val="Table Grid"/>
    <w:basedOn w:val="NormaleTabelle"/>
    <w:uiPriority w:val="39"/>
    <w:rsid w:val="00885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0561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muel\OneDrive%20-%20Noser%20Young%20AG\Arbeitsjournale\Arbeitsjournal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66A08C-7ED0-4C7C-A395-E94B8BDABF2A}">
  <we:reference id="ed452a3f-c68b-45d7-8f96-72f52fc3dfc3" version="1.0.1.0" store="EXCatalog" storeType="EXCatalog"/>
  <we:alternateReferences>
    <we:reference id="WA104381727" version="1.0.1.0" store="de-DE" storeType="OMEX"/>
  </we:alternateReferences>
  <we:properties>
    <we:property name="documentId" value="&quot;9e74a1993be2520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27BD0-0629-4DB0-8922-964D9B5EF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Arbeitsjournal Vorlage.dotx</Template>
  <TotalTime>0</TotalTime>
  <Pages>2</Pages>
  <Words>509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126</cp:revision>
  <dcterms:created xsi:type="dcterms:W3CDTF">2026-07-24T05:49:00Z</dcterms:created>
  <dcterms:modified xsi:type="dcterms:W3CDTF">2026-10-08T06:59:00Z</dcterms:modified>
</cp:coreProperties>
</file>